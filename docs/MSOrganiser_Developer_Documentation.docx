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End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1AD" w:rsidRDefault="005A41AD" w:rsidP="00D16C15">
                                <w:pPr>
                                  <w:pStyle w:val="NoSpacing"/>
                                  <w:spacing w:before="40" w:after="560" w:line="216" w:lineRule="auto"/>
                                  <w:rPr>
                                    <w:color w:val="5B9BD5" w:themeColor="accent1"/>
                                    <w:sz w:val="72"/>
                                    <w:szCs w:val="72"/>
                                  </w:rPr>
                                </w:pPr>
                                <w:r>
                                  <w:rPr>
                                    <w:color w:val="5B9BD5" w:themeColor="accent1"/>
                                    <w:sz w:val="72"/>
                                    <w:szCs w:val="72"/>
                                  </w:rPr>
                                  <w:t>MSOrganiser</w:t>
                                </w:r>
                              </w:p>
                              <w:p w:rsidR="005A41AD" w:rsidRPr="00097E62" w:rsidRDefault="005A41AD"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A41AD" w:rsidRPr="00D16C15" w:rsidRDefault="005A41AD">
                                <w:pPr>
                                  <w:pStyle w:val="NoSpacing"/>
                                  <w:spacing w:before="80" w:after="40"/>
                                  <w:rPr>
                                    <w:color w:val="4472C4" w:themeColor="accent5"/>
                                    <w:sz w:val="24"/>
                                    <w:szCs w:val="24"/>
                                  </w:rPr>
                                </w:pPr>
                                <w:r>
                                  <w:rPr>
                                    <w:color w:val="4472C4" w:themeColor="accent5"/>
                                    <w:sz w:val="24"/>
                                    <w:szCs w:val="24"/>
                                  </w:rPr>
                                  <w:t>Version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5A41AD" w:rsidRDefault="005A41AD" w:rsidP="00D16C15">
                          <w:pPr>
                            <w:pStyle w:val="NoSpacing"/>
                            <w:spacing w:before="40" w:after="560" w:line="216" w:lineRule="auto"/>
                            <w:rPr>
                              <w:color w:val="5B9BD5" w:themeColor="accent1"/>
                              <w:sz w:val="72"/>
                              <w:szCs w:val="72"/>
                            </w:rPr>
                          </w:pPr>
                          <w:r>
                            <w:rPr>
                              <w:color w:val="5B9BD5" w:themeColor="accent1"/>
                              <w:sz w:val="72"/>
                              <w:szCs w:val="72"/>
                            </w:rPr>
                            <w:t>MSOrganiser</w:t>
                          </w:r>
                        </w:p>
                        <w:p w:rsidR="005A41AD" w:rsidRPr="00097E62" w:rsidRDefault="005A41AD"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A41AD" w:rsidRPr="00D16C15" w:rsidRDefault="005A41AD">
                          <w:pPr>
                            <w:pStyle w:val="NoSpacing"/>
                            <w:spacing w:before="80" w:after="40"/>
                            <w:rPr>
                              <w:color w:val="4472C4" w:themeColor="accent5"/>
                              <w:sz w:val="24"/>
                              <w:szCs w:val="24"/>
                            </w:rPr>
                          </w:pPr>
                          <w:r>
                            <w:rPr>
                              <w:color w:val="4472C4" w:themeColor="accent5"/>
                              <w:sz w:val="24"/>
                              <w:szCs w:val="24"/>
                            </w:rPr>
                            <w:t>Version 0.0.2</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5A41AD" w:rsidRDefault="005A41AD">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rsidR="005A41AD" w:rsidRDefault="005A41AD">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1874F7" w:rsidTr="00B65541">
        <w:tc>
          <w:tcPr>
            <w:tcW w:w="0" w:type="auto"/>
          </w:tcPr>
          <w:p w:rsidR="001874F7" w:rsidRDefault="001874F7" w:rsidP="00B65541">
            <w:pPr>
              <w:rPr>
                <w:rFonts w:ascii="Calibri" w:hAnsi="Calibri" w:cs="Calibri"/>
              </w:rPr>
            </w:pPr>
            <w:r>
              <w:rPr>
                <w:rFonts w:ascii="Calibri" w:hAnsi="Calibri" w:cs="Calibri"/>
              </w:rPr>
              <w:t>coverage</w:t>
            </w:r>
          </w:p>
        </w:tc>
        <w:tc>
          <w:tcPr>
            <w:tcW w:w="0" w:type="auto"/>
          </w:tcPr>
          <w:p w:rsidR="001874F7" w:rsidRDefault="001874F7" w:rsidP="00B65541">
            <w:pPr>
              <w:rPr>
                <w:rFonts w:ascii="Calibri" w:hAnsi="Calibri" w:cs="Calibri"/>
              </w:rPr>
            </w:pPr>
            <w:r>
              <w:rPr>
                <w:rFonts w:ascii="Calibri" w:hAnsi="Calibri" w:cs="Calibri"/>
              </w:rPr>
              <w:t>6.0</w:t>
            </w:r>
            <w:bookmarkStart w:id="0" w:name="_GoBack"/>
            <w:bookmarkEnd w:id="0"/>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lastRenderedPageBreak/>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E935CD" w:rsidP="007D02FB">
      <w:r>
        <w:rPr>
          <w:noProof/>
        </w:rPr>
        <w:drawing>
          <wp:inline distT="0" distB="0" distL="0" distR="0" wp14:anchorId="7AE122E8" wp14:editId="22BF9D97">
            <wp:extent cx="2888679" cy="228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728" cy="229237"/>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1874F7"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1874F7"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1874F7"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1874F7"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2"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4"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9"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--windowed</w:t>
      </w:r>
      <w:r w:rsidRPr="00B716FC">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F862A9" w:rsidP="00496957">
      <w:pPr>
        <w:jc w:val="center"/>
        <w:rPr>
          <w:lang w:val="en-US"/>
        </w:rPr>
      </w:pPr>
      <w:r>
        <w:rPr>
          <w:noProof/>
        </w:rPr>
        <w:drawing>
          <wp:inline distT="0" distB="0" distL="0" distR="0" wp14:anchorId="3637F459" wp14:editId="4EB47A2C">
            <wp:extent cx="3914775" cy="352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4775" cy="352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4"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0"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4"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1874F7" w:rsidP="00821F13">
      <w:pPr>
        <w:pStyle w:val="NormalWeb"/>
        <w:spacing w:before="0" w:beforeAutospacing="0" w:after="0" w:afterAutospacing="0"/>
        <w:rPr>
          <w:rFonts w:ascii="Calibri" w:hAnsi="Calibri" w:cs="Calibri"/>
          <w:sz w:val="22"/>
          <w:szCs w:val="22"/>
        </w:rPr>
      </w:pPr>
      <w:hyperlink r:id="rId87"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1874F7" w:rsidP="00821F13">
      <w:pPr>
        <w:pStyle w:val="NormalWeb"/>
        <w:spacing w:before="0" w:beforeAutospacing="0" w:after="0" w:afterAutospacing="0"/>
        <w:rPr>
          <w:rFonts w:ascii="Calibri" w:hAnsi="Calibri" w:cs="Calibri"/>
          <w:sz w:val="22"/>
          <w:szCs w:val="22"/>
        </w:rPr>
      </w:pPr>
      <w:hyperlink r:id="rId88"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1874F7" w:rsidP="00821F13">
      <w:pPr>
        <w:pStyle w:val="NormalWeb"/>
        <w:spacing w:before="0" w:beforeAutospacing="0" w:after="0" w:afterAutospacing="0"/>
        <w:rPr>
          <w:rFonts w:ascii="Calibri" w:hAnsi="Calibri" w:cs="Calibri"/>
          <w:sz w:val="22"/>
          <w:szCs w:val="22"/>
        </w:rPr>
      </w:pPr>
      <w:hyperlink r:id="rId89"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9"/>
  </w:num>
  <w:num w:numId="7">
    <w:abstractNumId w:val="6"/>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23920"/>
    <w:rsid w:val="0005660B"/>
    <w:rsid w:val="00080D5A"/>
    <w:rsid w:val="00092ADD"/>
    <w:rsid w:val="000A2770"/>
    <w:rsid w:val="000A2A57"/>
    <w:rsid w:val="000B3D25"/>
    <w:rsid w:val="000C3B6F"/>
    <w:rsid w:val="000D1A2C"/>
    <w:rsid w:val="00105298"/>
    <w:rsid w:val="00127844"/>
    <w:rsid w:val="00137761"/>
    <w:rsid w:val="00157489"/>
    <w:rsid w:val="00163A96"/>
    <w:rsid w:val="0017298B"/>
    <w:rsid w:val="001746D6"/>
    <w:rsid w:val="001874F7"/>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20691"/>
    <w:rsid w:val="00360A66"/>
    <w:rsid w:val="00365456"/>
    <w:rsid w:val="003747CE"/>
    <w:rsid w:val="00374B66"/>
    <w:rsid w:val="003757E2"/>
    <w:rsid w:val="00375C76"/>
    <w:rsid w:val="00380171"/>
    <w:rsid w:val="003A36BD"/>
    <w:rsid w:val="003B18E6"/>
    <w:rsid w:val="003B4EA4"/>
    <w:rsid w:val="003D5BA0"/>
    <w:rsid w:val="003D6B15"/>
    <w:rsid w:val="003E7A92"/>
    <w:rsid w:val="003F4EB6"/>
    <w:rsid w:val="003F56EE"/>
    <w:rsid w:val="0040386B"/>
    <w:rsid w:val="0040792D"/>
    <w:rsid w:val="00440809"/>
    <w:rsid w:val="00444664"/>
    <w:rsid w:val="00445196"/>
    <w:rsid w:val="0044780D"/>
    <w:rsid w:val="0046035A"/>
    <w:rsid w:val="0046352F"/>
    <w:rsid w:val="0046544B"/>
    <w:rsid w:val="00475D99"/>
    <w:rsid w:val="00486E37"/>
    <w:rsid w:val="004911FC"/>
    <w:rsid w:val="00492F10"/>
    <w:rsid w:val="0049335A"/>
    <w:rsid w:val="00495AA7"/>
    <w:rsid w:val="00496957"/>
    <w:rsid w:val="004C7E72"/>
    <w:rsid w:val="004E2BD7"/>
    <w:rsid w:val="004E600C"/>
    <w:rsid w:val="004F3158"/>
    <w:rsid w:val="004F465D"/>
    <w:rsid w:val="004F79D5"/>
    <w:rsid w:val="0051428A"/>
    <w:rsid w:val="00514440"/>
    <w:rsid w:val="00517BF1"/>
    <w:rsid w:val="0055562C"/>
    <w:rsid w:val="005805E2"/>
    <w:rsid w:val="0059329D"/>
    <w:rsid w:val="00596449"/>
    <w:rsid w:val="0059763A"/>
    <w:rsid w:val="005A41AD"/>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9604B"/>
    <w:rsid w:val="00BA5386"/>
    <w:rsid w:val="00BB5532"/>
    <w:rsid w:val="00BB5774"/>
    <w:rsid w:val="00BC372A"/>
    <w:rsid w:val="00BD2A4B"/>
    <w:rsid w:val="00BD3E83"/>
    <w:rsid w:val="00BE01B3"/>
    <w:rsid w:val="00BE414D"/>
    <w:rsid w:val="00BE64BB"/>
    <w:rsid w:val="00BF1456"/>
    <w:rsid w:val="00BF6043"/>
    <w:rsid w:val="00C11682"/>
    <w:rsid w:val="00C11A53"/>
    <w:rsid w:val="00C14506"/>
    <w:rsid w:val="00C2686D"/>
    <w:rsid w:val="00C433AE"/>
    <w:rsid w:val="00C62DAC"/>
    <w:rsid w:val="00C73B18"/>
    <w:rsid w:val="00C764E9"/>
    <w:rsid w:val="00C77453"/>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F797A"/>
    <w:rsid w:val="00E01F26"/>
    <w:rsid w:val="00E551E6"/>
    <w:rsid w:val="00E62972"/>
    <w:rsid w:val="00E81A25"/>
    <w:rsid w:val="00E935CD"/>
    <w:rsid w:val="00EA265B"/>
    <w:rsid w:val="00EB0B0E"/>
    <w:rsid w:val="00EB140C"/>
    <w:rsid w:val="00EE3BC2"/>
    <w:rsid w:val="00EF073F"/>
    <w:rsid w:val="00F042A7"/>
    <w:rsid w:val="00F350B9"/>
    <w:rsid w:val="00F418CB"/>
    <w:rsid w:val="00F50297"/>
    <w:rsid w:val="00F5704C"/>
    <w:rsid w:val="00F71F0F"/>
    <w:rsid w:val="00F75073"/>
    <w:rsid w:val="00F80C0A"/>
    <w:rsid w:val="00F8594E"/>
    <w:rsid w:val="00F862A9"/>
    <w:rsid w:val="00FB6BCB"/>
    <w:rsid w:val="00FC142C"/>
    <w:rsid w:val="00FC79B5"/>
    <w:rsid w:val="00FE3B57"/>
    <w:rsid w:val="00FE4F9C"/>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E1DCE"/>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hyperlink" Target="https://coverage.readthedocs.io/"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www.sphinx-doc.org/en/master/ext/napoleon.html" TargetMode="External"/><Relationship Id="rId89" Type="http://schemas.openxmlformats.org/officeDocument/2006/relationships/hyperlink" Target="https://thomas-cokelaer.info/tutorials/sphinx/rest_syntax.htm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pythonhosted.org/PyInstaller/advanced-topics.html" TargetMode="External"/><Relationship Id="rId69" Type="http://schemas.openxmlformats.org/officeDocument/2006/relationships/image" Target="media/image48.png"/><Relationship Id="rId80" Type="http://schemas.openxmlformats.org/officeDocument/2006/relationships/hyperlink" Target="http://www.sphinx-doc.org/en/master/" TargetMode="External"/><Relationship Id="rId85" Type="http://schemas.openxmlformats.org/officeDocument/2006/relationships/image" Target="media/image62.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pythonhosted.org/PyInstaller/" TargetMode="External"/><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s://chriskiehl.com/article/packaging-gooey-with-pyinstaller" TargetMode="External"/><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aiida-core.readthedocs.io/en/latest/developer_guide/sphinx_cheatsheet.html" TargetMode="External"/><Relationship Id="rId110" Type="http://schemas.openxmlformats.org/officeDocument/2006/relationships/image" Target="media/image8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B9A5F-44E8-4969-A072-F273BE4CB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8098</TotalTime>
  <Pages>43</Pages>
  <Words>4569</Words>
  <Characters>26047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191</cp:revision>
  <dcterms:created xsi:type="dcterms:W3CDTF">2018-04-09T06:55:00Z</dcterms:created>
  <dcterms:modified xsi:type="dcterms:W3CDTF">2021-10-26T06:36:00Z</dcterms:modified>
</cp:coreProperties>
</file>