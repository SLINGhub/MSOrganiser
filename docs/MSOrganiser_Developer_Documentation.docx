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End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471" w:rsidRDefault="00D42471" w:rsidP="00D16C15">
                                <w:pPr>
                                  <w:pStyle w:val="NoSpacing"/>
                                  <w:spacing w:before="40" w:after="560" w:line="216" w:lineRule="auto"/>
                                  <w:rPr>
                                    <w:color w:val="5B9BD5" w:themeColor="accent1"/>
                                    <w:sz w:val="72"/>
                                    <w:szCs w:val="72"/>
                                  </w:rPr>
                                </w:pPr>
                                <w:r>
                                  <w:rPr>
                                    <w:color w:val="5B9BD5" w:themeColor="accent1"/>
                                    <w:sz w:val="72"/>
                                    <w:szCs w:val="72"/>
                                  </w:rPr>
                                  <w:t>MSOrganiser</w:t>
                                </w:r>
                              </w:p>
                              <w:p w:rsidR="00D42471" w:rsidRPr="00097E62" w:rsidRDefault="00D42471"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D42471" w:rsidRPr="00D16C15" w:rsidRDefault="00D42471">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42471" w:rsidRDefault="00D42471" w:rsidP="00D16C15">
                          <w:pPr>
                            <w:pStyle w:val="NoSpacing"/>
                            <w:spacing w:before="40" w:after="560" w:line="216" w:lineRule="auto"/>
                            <w:rPr>
                              <w:color w:val="5B9BD5" w:themeColor="accent1"/>
                              <w:sz w:val="72"/>
                              <w:szCs w:val="72"/>
                            </w:rPr>
                          </w:pPr>
                          <w:r>
                            <w:rPr>
                              <w:color w:val="5B9BD5" w:themeColor="accent1"/>
                              <w:sz w:val="72"/>
                              <w:szCs w:val="72"/>
                            </w:rPr>
                            <w:t>MSOrganiser</w:t>
                          </w:r>
                        </w:p>
                        <w:p w:rsidR="00D42471" w:rsidRPr="00097E62" w:rsidRDefault="00D42471"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D42471" w:rsidRPr="00D16C15" w:rsidRDefault="00D42471">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D42471" w:rsidRDefault="00D42471">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D42471" w:rsidRDefault="00D42471">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bookmarkStart w:id="0" w:name="_GoBack"/>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bookmarkEnd w:id="0"/>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2020.12.5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1.14.5</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 xml:space="preserve">1.0.8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t>0</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F3158" w:rsidP="00B65541">
            <w:r>
              <w:rPr>
                <w:rFonts w:ascii="Calibri" w:hAnsi="Calibri" w:cs="Calibri"/>
              </w:rPr>
              <w:t>2.11.3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4F3158" w:rsidP="00B65541">
            <w:r>
              <w:rPr>
                <w:rFonts w:ascii="Calibri" w:hAnsi="Calibri" w:cs="Calibri"/>
              </w:rPr>
              <w:t>1.1.1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1.20.1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3.0.7</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20.9</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1.2.</w:t>
            </w:r>
            <w:r w:rsidR="00BE414D">
              <w:rPr>
                <w:rFonts w:ascii="Calibri" w:hAnsi="Calibri" w:cs="Calibri"/>
              </w:rPr>
              <w:t>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2019.4.18</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BE414D">
              <w:rPr>
                <w:rFonts w:ascii="Calibri" w:hAnsi="Calibri" w:cs="Calibri"/>
              </w:rPr>
              <w:t>2</w:t>
            </w:r>
            <w:r>
              <w:rPr>
                <w:rFonts w:ascii="Calibri" w:hAnsi="Calibri" w:cs="Calibri"/>
              </w:rPr>
              <w:t>.</w:t>
            </w:r>
            <w:r w:rsidR="00BE414D">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127844">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127844">
              <w:rPr>
                <w:rFonts w:ascii="Calibri" w:hAnsi="Calibri" w:cs="Calibri"/>
              </w:rPr>
              <w:t>3</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0.10.0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12.8.1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300</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2.25.1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127844">
              <w:rPr>
                <w:rFonts w:ascii="Calibri" w:hAnsi="Calibri" w:cs="Calibri"/>
              </w:rPr>
              <w:t>6</w:t>
            </w:r>
            <w:r>
              <w:rPr>
                <w:rFonts w:ascii="Calibri" w:hAnsi="Calibri" w:cs="Calibri"/>
              </w:rPr>
              <w:t>.</w:t>
            </w:r>
            <w:r w:rsidR="00127844">
              <w:rPr>
                <w:rFonts w:ascii="Calibri" w:hAnsi="Calibri" w:cs="Calibri"/>
              </w:rPr>
              <w:t>0</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6.0.3</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1.15.0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4F3158" w:rsidP="006E0427">
            <w:pPr>
              <w:rPr>
                <w:rFonts w:ascii="Calibri" w:hAnsi="Calibri" w:cs="Calibri"/>
              </w:rPr>
            </w:pPr>
            <w:r>
              <w:rPr>
                <w:rFonts w:ascii="Calibri" w:hAnsi="Calibri" w:cs="Calibri"/>
              </w:rPr>
              <w:t>0.5.</w:t>
            </w:r>
            <w:r w:rsidR="00127844">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4F3158" w:rsidP="006E0427">
            <w:pPr>
              <w:rPr>
                <w:rFonts w:ascii="Calibri" w:hAnsi="Calibri" w:cs="Calibri"/>
              </w:rPr>
            </w:pPr>
            <w:r>
              <w:rPr>
                <w:rFonts w:ascii="Calibri" w:hAnsi="Calibri" w:cs="Calibri"/>
              </w:rPr>
              <w:t>3.5.</w:t>
            </w:r>
            <w:r w:rsidR="00127844">
              <w:rPr>
                <w:rFonts w:ascii="Calibri" w:hAnsi="Calibri" w:cs="Calibri"/>
              </w:rPr>
              <w:t>4</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lastRenderedPageBreak/>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3.7.4.3</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1.26.4</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52.</w:t>
            </w:r>
            <w:r w:rsidR="00127844">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0.36.2</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4F3158" w:rsidP="006E0427">
            <w:pPr>
              <w:rPr>
                <w:rFonts w:ascii="Calibri" w:hAnsi="Calibri" w:cs="Calibri"/>
              </w:rPr>
            </w:pPr>
            <w:r>
              <w:rPr>
                <w:rFonts w:ascii="Calibri" w:hAnsi="Calibri" w:cs="Calibri"/>
              </w:rPr>
              <w:t>1.</w:t>
            </w:r>
            <w:r w:rsidR="00127844">
              <w:rPr>
                <w:rFonts w:ascii="Calibri" w:hAnsi="Calibri" w:cs="Calibri"/>
              </w:rPr>
              <w:t>4</w:t>
            </w:r>
            <w:r>
              <w:rPr>
                <w:rFonts w:ascii="Calibri" w:hAnsi="Calibri" w:cs="Calibri"/>
              </w:rPr>
              <w:t>.</w:t>
            </w:r>
            <w:r w:rsidR="0012784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3.4.1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3757E2" w:rsidP="007D02FB">
      <w:r>
        <w:rPr>
          <w:noProof/>
        </w:rPr>
        <w:drawing>
          <wp:inline distT="0" distB="0" distL="0" distR="0" wp14:anchorId="2F22253B" wp14:editId="7A14437B">
            <wp:extent cx="2609850"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850" cy="247650"/>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3757E2" w:rsidP="007D02FB">
      <w:r>
        <w:t xml:space="preserve">We currently do not use the </w:t>
      </w:r>
      <w:proofErr w:type="spellStart"/>
      <w:r>
        <w:t>cairo</w:t>
      </w:r>
      <w:proofErr w:type="spellEnd"/>
      <w:r>
        <w:t xml:space="preserve"> version 1.17.4 due to this error when generating pdf files</w:t>
      </w:r>
    </w:p>
    <w:p w:rsidR="003757E2" w:rsidRDefault="004C7E72"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4C7E72"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4C7E72"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4C7E72"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Pr="001B0A80"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8"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3"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8"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2">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74"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78"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4C7E72" w:rsidP="00821F13">
      <w:pPr>
        <w:pStyle w:val="NormalWeb"/>
        <w:spacing w:before="0" w:beforeAutospacing="0" w:after="0" w:afterAutospacing="0"/>
        <w:rPr>
          <w:rFonts w:ascii="Calibri" w:hAnsi="Calibri" w:cs="Calibri"/>
          <w:sz w:val="22"/>
          <w:szCs w:val="22"/>
        </w:rPr>
      </w:pPr>
      <w:hyperlink r:id="rId81"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4C7E72" w:rsidP="00821F13">
      <w:pPr>
        <w:pStyle w:val="NormalWeb"/>
        <w:spacing w:before="0" w:beforeAutospacing="0" w:after="0" w:afterAutospacing="0"/>
        <w:rPr>
          <w:rFonts w:ascii="Calibri" w:hAnsi="Calibri" w:cs="Calibri"/>
          <w:sz w:val="22"/>
          <w:szCs w:val="22"/>
        </w:rPr>
      </w:pPr>
      <w:hyperlink r:id="rId82"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4C7E72" w:rsidP="00821F13">
      <w:pPr>
        <w:pStyle w:val="NormalWeb"/>
        <w:spacing w:before="0" w:beforeAutospacing="0" w:after="0" w:afterAutospacing="0"/>
        <w:rPr>
          <w:rFonts w:ascii="Calibri" w:hAnsi="Calibri" w:cs="Calibri"/>
          <w:sz w:val="22"/>
          <w:szCs w:val="22"/>
        </w:rPr>
      </w:pPr>
      <w:hyperlink r:id="rId83"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11925"/>
    <w:rsid w:val="00023920"/>
    <w:rsid w:val="0005660B"/>
    <w:rsid w:val="00080D5A"/>
    <w:rsid w:val="00092ADD"/>
    <w:rsid w:val="000A2770"/>
    <w:rsid w:val="000B3D25"/>
    <w:rsid w:val="000C3B6F"/>
    <w:rsid w:val="00105298"/>
    <w:rsid w:val="00127844"/>
    <w:rsid w:val="00137761"/>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686F"/>
    <w:rsid w:val="002868A5"/>
    <w:rsid w:val="00294C38"/>
    <w:rsid w:val="002A6340"/>
    <w:rsid w:val="002B1AA6"/>
    <w:rsid w:val="002B23E1"/>
    <w:rsid w:val="002E43CB"/>
    <w:rsid w:val="00300B5D"/>
    <w:rsid w:val="00360A66"/>
    <w:rsid w:val="00365456"/>
    <w:rsid w:val="003747CE"/>
    <w:rsid w:val="003757E2"/>
    <w:rsid w:val="00375C76"/>
    <w:rsid w:val="00380171"/>
    <w:rsid w:val="003A36BD"/>
    <w:rsid w:val="003B18E6"/>
    <w:rsid w:val="003D5BA0"/>
    <w:rsid w:val="003D6B15"/>
    <w:rsid w:val="003E7A92"/>
    <w:rsid w:val="003F4EB6"/>
    <w:rsid w:val="0040792D"/>
    <w:rsid w:val="00440809"/>
    <w:rsid w:val="00444664"/>
    <w:rsid w:val="00445196"/>
    <w:rsid w:val="0046352F"/>
    <w:rsid w:val="00475D99"/>
    <w:rsid w:val="004911FC"/>
    <w:rsid w:val="00495AA7"/>
    <w:rsid w:val="00496957"/>
    <w:rsid w:val="004C7E72"/>
    <w:rsid w:val="004E2BD7"/>
    <w:rsid w:val="004E600C"/>
    <w:rsid w:val="004F3158"/>
    <w:rsid w:val="004F465D"/>
    <w:rsid w:val="004F79D5"/>
    <w:rsid w:val="00514440"/>
    <w:rsid w:val="00517BF1"/>
    <w:rsid w:val="005805E2"/>
    <w:rsid w:val="0059329D"/>
    <w:rsid w:val="005A69AA"/>
    <w:rsid w:val="005B48AE"/>
    <w:rsid w:val="005C40D7"/>
    <w:rsid w:val="005D2BC3"/>
    <w:rsid w:val="005E7F77"/>
    <w:rsid w:val="005F113C"/>
    <w:rsid w:val="00611AF2"/>
    <w:rsid w:val="006213DC"/>
    <w:rsid w:val="00621FAE"/>
    <w:rsid w:val="00626275"/>
    <w:rsid w:val="00640033"/>
    <w:rsid w:val="00645C99"/>
    <w:rsid w:val="00652E01"/>
    <w:rsid w:val="006567CB"/>
    <w:rsid w:val="006620AE"/>
    <w:rsid w:val="00674C6D"/>
    <w:rsid w:val="0069440B"/>
    <w:rsid w:val="006959F0"/>
    <w:rsid w:val="006A1ED3"/>
    <w:rsid w:val="006B59EB"/>
    <w:rsid w:val="006E0427"/>
    <w:rsid w:val="006E36CB"/>
    <w:rsid w:val="006F204F"/>
    <w:rsid w:val="00704652"/>
    <w:rsid w:val="00721B27"/>
    <w:rsid w:val="00742347"/>
    <w:rsid w:val="00746DE8"/>
    <w:rsid w:val="007627E1"/>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911965"/>
    <w:rsid w:val="009211F9"/>
    <w:rsid w:val="00934EBD"/>
    <w:rsid w:val="009431C9"/>
    <w:rsid w:val="00944A7A"/>
    <w:rsid w:val="00992CFC"/>
    <w:rsid w:val="009A2DF7"/>
    <w:rsid w:val="009C1656"/>
    <w:rsid w:val="009D175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91825"/>
    <w:rsid w:val="00BA5386"/>
    <w:rsid w:val="00BB5774"/>
    <w:rsid w:val="00BC372A"/>
    <w:rsid w:val="00BD3E83"/>
    <w:rsid w:val="00BE01B3"/>
    <w:rsid w:val="00BE414D"/>
    <w:rsid w:val="00BF1456"/>
    <w:rsid w:val="00BF6043"/>
    <w:rsid w:val="00C11682"/>
    <w:rsid w:val="00C11A53"/>
    <w:rsid w:val="00C2686D"/>
    <w:rsid w:val="00C433AE"/>
    <w:rsid w:val="00C62DAC"/>
    <w:rsid w:val="00C764E9"/>
    <w:rsid w:val="00C87DFE"/>
    <w:rsid w:val="00CB41E6"/>
    <w:rsid w:val="00CB6CC1"/>
    <w:rsid w:val="00CC0E2B"/>
    <w:rsid w:val="00CF0BA2"/>
    <w:rsid w:val="00CF3FA1"/>
    <w:rsid w:val="00CF56B0"/>
    <w:rsid w:val="00D029D3"/>
    <w:rsid w:val="00D16C15"/>
    <w:rsid w:val="00D23073"/>
    <w:rsid w:val="00D34CB2"/>
    <w:rsid w:val="00D42471"/>
    <w:rsid w:val="00D642C4"/>
    <w:rsid w:val="00D7347F"/>
    <w:rsid w:val="00D74D60"/>
    <w:rsid w:val="00D87FAC"/>
    <w:rsid w:val="00D96D8B"/>
    <w:rsid w:val="00DD2D69"/>
    <w:rsid w:val="00DD3407"/>
    <w:rsid w:val="00DF797A"/>
    <w:rsid w:val="00E01F26"/>
    <w:rsid w:val="00E551E6"/>
    <w:rsid w:val="00E62972"/>
    <w:rsid w:val="00E81A25"/>
    <w:rsid w:val="00EA265B"/>
    <w:rsid w:val="00EB140C"/>
    <w:rsid w:val="00EE3BC2"/>
    <w:rsid w:val="00EF073F"/>
    <w:rsid w:val="00F042A7"/>
    <w:rsid w:val="00F350B9"/>
    <w:rsid w:val="00F418CB"/>
    <w:rsid w:val="00F5704C"/>
    <w:rsid w:val="00F71F0F"/>
    <w:rsid w:val="00F75073"/>
    <w:rsid w:val="00F80C0A"/>
    <w:rsid w:val="00F8594E"/>
    <w:rsid w:val="00FC79B5"/>
    <w:rsid w:val="00FE3B57"/>
    <w:rsid w:val="00FE4F9C"/>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342E"/>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pythonhosted.org/PyInstaller/" TargetMode="External"/><Relationship Id="rId58" Type="http://schemas.openxmlformats.org/officeDocument/2006/relationships/hyperlink" Target="https://pythonhosted.org/PyInstaller/advanced-topics.html" TargetMode="External"/><Relationship Id="rId74" Type="http://schemas.openxmlformats.org/officeDocument/2006/relationships/hyperlink" Target="http://www.sphinx-doc.org/en/master/" TargetMode="External"/><Relationship Id="rId79" Type="http://schemas.openxmlformats.org/officeDocument/2006/relationships/image" Target="media/image57.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6.png"/><Relationship Id="rId48" Type="http://schemas.openxmlformats.org/officeDocument/2006/relationships/hyperlink" Target="http://chriskiehl.com/article/packaging-gooey-with-pyinstaller/"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8.png"/><Relationship Id="rId85" Type="http://schemas.openxmlformats.org/officeDocument/2006/relationships/image" Target="media/image60.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image" Target="media/image78.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hyperlink" Target="https://thomas-cokelaer.info/tutorials/sphinx/rest_synta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ww.sphinx-doc.org/en/master/ext/napoleon.html" TargetMode="External"/><Relationship Id="rId81" Type="http://schemas.openxmlformats.org/officeDocument/2006/relationships/hyperlink" Target="http://aiida-core.readthedocs.io/en/latest/developer_guide/sphinx_cheatsheet.html" TargetMode="External"/><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hyperlink" Target="https://github.com/SLINGhub/MSOrganiser" TargetMode="Externa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hyperlink" Target="http://aiida-core.readthedocs.io/en/latest/developer_guide/sphinx_cheatsheet.html" TargetMode="External"/><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9.png"/><Relationship Id="rId6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BE620-768A-4194-B51F-19A4CBC8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3174</TotalTime>
  <Pages>41</Pages>
  <Words>4501</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150</cp:revision>
  <dcterms:created xsi:type="dcterms:W3CDTF">2018-04-09T06:55:00Z</dcterms:created>
  <dcterms:modified xsi:type="dcterms:W3CDTF">2021-05-13T14:01:00Z</dcterms:modified>
</cp:coreProperties>
</file>